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C0E9" w14:textId="32B54489" w:rsidR="003270FC" w:rsidRDefault="003270FC" w:rsidP="003270FC">
      <w:pPr>
        <w:rPr>
          <w:szCs w:val="24"/>
        </w:rPr>
      </w:pPr>
      <w:r>
        <w:rPr>
          <w:szCs w:val="24"/>
        </w:rPr>
        <w:t xml:space="preserve"> </w:t>
      </w:r>
    </w:p>
    <w:p w14:paraId="4E705EEA" w14:textId="15D18ADE" w:rsidR="004F586E" w:rsidRPr="009D7CB5" w:rsidRDefault="003270FC" w:rsidP="003270FC">
      <w:pPr>
        <w:pBdr>
          <w:top w:val="single" w:sz="4" w:space="1" w:color="auto"/>
        </w:pBd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Higher Diploma </w:t>
      </w:r>
      <w:r w:rsidR="00405916" w:rsidRPr="009D7CB5">
        <w:rPr>
          <w:b/>
          <w:sz w:val="28"/>
          <w:szCs w:val="28"/>
        </w:rPr>
        <w:t>in Information Technology</w:t>
      </w:r>
    </w:p>
    <w:p w14:paraId="3C88C192" w14:textId="77777777" w:rsidR="006E70C5" w:rsidRPr="006E70C5" w:rsidRDefault="006E70C5" w:rsidP="006E70C5">
      <w:pPr>
        <w:jc w:val="center"/>
        <w:rPr>
          <w:b/>
          <w:color w:val="002060"/>
          <w:sz w:val="28"/>
          <w:szCs w:val="28"/>
        </w:rPr>
      </w:pPr>
      <w:r w:rsidRPr="006E70C5">
        <w:rPr>
          <w:b/>
          <w:iCs/>
          <w:color w:val="002060"/>
          <w:sz w:val="28"/>
          <w:szCs w:val="28"/>
        </w:rPr>
        <w:t>Object Oriented Programming (Java)</w:t>
      </w:r>
    </w:p>
    <w:p w14:paraId="463063A9" w14:textId="23F633A3" w:rsidR="00405916" w:rsidRPr="009D7CB5" w:rsidRDefault="008540DB" w:rsidP="0040591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Y</w:t>
      </w:r>
      <w:r w:rsidR="006E70C5">
        <w:rPr>
          <w:b/>
          <w:sz w:val="24"/>
          <w:szCs w:val="24"/>
        </w:rPr>
        <w:t>ear 1 Semester 2</w:t>
      </w:r>
      <w:r w:rsidR="00405916" w:rsidRPr="009D7CB5">
        <w:rPr>
          <w:b/>
          <w:sz w:val="24"/>
          <w:szCs w:val="24"/>
        </w:rPr>
        <w:t xml:space="preserve"> – 20</w:t>
      </w:r>
      <w:r w:rsidR="00B13C71">
        <w:rPr>
          <w:b/>
          <w:sz w:val="24"/>
          <w:szCs w:val="24"/>
        </w:rPr>
        <w:t>2</w:t>
      </w:r>
      <w:r w:rsidR="004657CF">
        <w:rPr>
          <w:b/>
          <w:sz w:val="24"/>
          <w:szCs w:val="24"/>
        </w:rPr>
        <w:t>3</w:t>
      </w:r>
    </w:p>
    <w:p w14:paraId="7F979BED" w14:textId="69120AFD" w:rsidR="006037CF" w:rsidRPr="006037CF" w:rsidRDefault="00B44505" w:rsidP="00B44505">
      <w:pPr>
        <w:pBdr>
          <w:bottom w:val="single" w:sz="4" w:space="1" w:color="auto"/>
        </w:pBdr>
        <w:tabs>
          <w:tab w:val="center" w:pos="4680"/>
          <w:tab w:val="left" w:pos="7215"/>
        </w:tabs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ab/>
      </w:r>
      <w:r w:rsidR="00063290">
        <w:rPr>
          <w:b/>
          <w:color w:val="002060"/>
          <w:sz w:val="24"/>
          <w:szCs w:val="24"/>
        </w:rPr>
        <w:t xml:space="preserve">                </w:t>
      </w:r>
      <w:r w:rsidR="00D21779">
        <w:rPr>
          <w:b/>
          <w:color w:val="002060"/>
          <w:sz w:val="24"/>
          <w:szCs w:val="24"/>
        </w:rPr>
        <w:t>Tutor</w:t>
      </w:r>
      <w:r w:rsidR="00E70D31">
        <w:rPr>
          <w:b/>
          <w:color w:val="002060"/>
          <w:sz w:val="24"/>
          <w:szCs w:val="24"/>
        </w:rPr>
        <w:t xml:space="preserve">ial </w:t>
      </w:r>
      <w:r w:rsidR="0052329A">
        <w:rPr>
          <w:b/>
          <w:color w:val="002060"/>
          <w:sz w:val="24"/>
          <w:szCs w:val="24"/>
        </w:rPr>
        <w:t>1</w:t>
      </w:r>
      <w:r w:rsidR="004657CF">
        <w:rPr>
          <w:b/>
          <w:color w:val="002060"/>
          <w:sz w:val="24"/>
          <w:szCs w:val="24"/>
        </w:rPr>
        <w:t>1</w:t>
      </w:r>
    </w:p>
    <w:p w14:paraId="06EEB477" w14:textId="77777777" w:rsidR="00D01480" w:rsidRPr="009769C5" w:rsidRDefault="00D01480" w:rsidP="00D01480">
      <w:pPr>
        <w:ind w:left="720"/>
        <w:rPr>
          <w:rFonts w:ascii="Book Antiqua" w:hAnsi="Book Antiqua"/>
        </w:rPr>
      </w:pPr>
    </w:p>
    <w:p w14:paraId="125DBEA4" w14:textId="77777777" w:rsidR="0052329A" w:rsidRDefault="0052329A" w:rsidP="0052329A">
      <w:pPr>
        <w:numPr>
          <w:ilvl w:val="0"/>
          <w:numId w:val="41"/>
        </w:numPr>
        <w:spacing w:after="0" w:line="240" w:lineRule="auto"/>
        <w:rPr>
          <w:rFonts w:ascii="Book Antiqua" w:hAnsi="Book Antiqua"/>
        </w:rPr>
      </w:pPr>
      <w:r w:rsidRPr="00BA0417">
        <w:rPr>
          <w:rFonts w:ascii="Book Antiqua" w:hAnsi="Book Antiqua"/>
        </w:rPr>
        <w:t>What will be the content of array variable table after executing the following code?</w:t>
      </w:r>
    </w:p>
    <w:p w14:paraId="3167561F" w14:textId="77777777" w:rsidR="0052329A" w:rsidRDefault="0052329A" w:rsidP="0052329A">
      <w:pPr>
        <w:ind w:left="720"/>
        <w:rPr>
          <w:rFonts w:ascii="Lucida Console" w:hAnsi="Lucida Console"/>
        </w:rPr>
      </w:pPr>
      <w:r>
        <w:br/>
      </w:r>
      <w:r w:rsidRPr="00BA0417">
        <w:rPr>
          <w:rFonts w:ascii="Lucida Console" w:hAnsi="Lucida Console"/>
        </w:rPr>
        <w:t>for(int i = 0; i &lt; 3; i + +)</w:t>
      </w:r>
    </w:p>
    <w:p w14:paraId="645FB41C" w14:textId="77777777" w:rsidR="0052329A" w:rsidRDefault="0052329A" w:rsidP="0052329A">
      <w:pPr>
        <w:ind w:left="1440"/>
        <w:rPr>
          <w:rFonts w:ascii="Lucida Console" w:hAnsi="Lucida Console"/>
        </w:rPr>
      </w:pPr>
      <w:r w:rsidRPr="00BA0417">
        <w:rPr>
          <w:rFonts w:ascii="Lucida Console" w:hAnsi="Lucida Console"/>
        </w:rPr>
        <w:t>for(int j = 0; j &lt; 3; j + +)</w:t>
      </w:r>
    </w:p>
    <w:p w14:paraId="468D6FA3" w14:textId="77777777" w:rsidR="0052329A" w:rsidRDefault="0052329A" w:rsidP="0052329A">
      <w:pPr>
        <w:ind w:left="2160"/>
        <w:rPr>
          <w:rFonts w:ascii="Lucida Console" w:hAnsi="Lucida Console"/>
        </w:rPr>
      </w:pPr>
      <w:r w:rsidRPr="00BA0417">
        <w:rPr>
          <w:rFonts w:ascii="Lucida Console" w:hAnsi="Lucida Console"/>
        </w:rPr>
        <w:t xml:space="preserve">if(j = i) </w:t>
      </w:r>
    </w:p>
    <w:p w14:paraId="3B009569" w14:textId="77777777" w:rsidR="0052329A" w:rsidRDefault="0052329A" w:rsidP="0052329A">
      <w:pPr>
        <w:ind w:left="2880"/>
        <w:rPr>
          <w:rFonts w:ascii="Lucida Console" w:hAnsi="Lucida Console"/>
        </w:rPr>
      </w:pPr>
      <w:r w:rsidRPr="00BA0417">
        <w:rPr>
          <w:rFonts w:ascii="Lucida Console" w:hAnsi="Lucida Console"/>
        </w:rPr>
        <w:t>table[i][j] = 1;</w:t>
      </w:r>
    </w:p>
    <w:p w14:paraId="2070A4C7" w14:textId="77777777" w:rsidR="0052329A" w:rsidRDefault="0052329A" w:rsidP="0052329A">
      <w:pPr>
        <w:ind w:left="2160"/>
        <w:rPr>
          <w:rFonts w:ascii="Lucida Console" w:hAnsi="Lucida Console"/>
        </w:rPr>
      </w:pPr>
      <w:r w:rsidRPr="00BA0417">
        <w:rPr>
          <w:rFonts w:ascii="Lucida Console" w:hAnsi="Lucida Console"/>
        </w:rPr>
        <w:t xml:space="preserve">else </w:t>
      </w:r>
    </w:p>
    <w:p w14:paraId="30261BAD" w14:textId="3326AE17" w:rsidR="0052329A" w:rsidRDefault="0052329A" w:rsidP="0052329A">
      <w:pPr>
        <w:ind w:left="2880"/>
        <w:rPr>
          <w:rFonts w:ascii="Book Antiqua" w:hAnsi="Book Antiqua"/>
        </w:rPr>
      </w:pPr>
      <w:r w:rsidRPr="00BA0417">
        <w:rPr>
          <w:rFonts w:ascii="Lucida Console" w:hAnsi="Lucida Console"/>
        </w:rPr>
        <w:t>table[i][j] = 0;</w:t>
      </w:r>
    </w:p>
    <w:p w14:paraId="4E4CEA09" w14:textId="77777777" w:rsidR="0052329A" w:rsidRPr="008B68AD" w:rsidRDefault="0052329A" w:rsidP="0052329A">
      <w:pPr>
        <w:numPr>
          <w:ilvl w:val="0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8B68AD">
        <w:rPr>
          <w:rFonts w:ascii="Book Antiqua" w:hAnsi="Book Antiqua"/>
        </w:rPr>
        <w:t xml:space="preserve">Suppose that A has been declared and initialized with the statement </w:t>
      </w:r>
    </w:p>
    <w:p w14:paraId="65C5CFC3" w14:textId="6DF17262" w:rsidR="0052329A" w:rsidRPr="008B68AD" w:rsidRDefault="0052329A" w:rsidP="0052329A">
      <w:pPr>
        <w:jc w:val="center"/>
        <w:rPr>
          <w:rFonts w:ascii="Lucida Console" w:hAnsi="Lucida Console"/>
        </w:rPr>
      </w:pPr>
      <w:r w:rsidRPr="008B68AD">
        <w:rPr>
          <w:rFonts w:ascii="Lucida Console" w:hAnsi="Lucida Console"/>
        </w:rPr>
        <w:t>double[] A = new double[20];</w:t>
      </w:r>
    </w:p>
    <w:p w14:paraId="021D99E2" w14:textId="41008966" w:rsidR="0052329A" w:rsidRPr="00855179" w:rsidRDefault="0052329A" w:rsidP="0052329A">
      <w:pPr>
        <w:ind w:left="360"/>
        <w:jc w:val="both"/>
        <w:rPr>
          <w:rFonts w:ascii="Book Antiqua" w:hAnsi="Book Antiqua"/>
        </w:rPr>
      </w:pPr>
      <w:r w:rsidRPr="008B68AD">
        <w:rPr>
          <w:rFonts w:ascii="Book Antiqua" w:hAnsi="Book Antiqua"/>
        </w:rPr>
        <w:t>And suppose that A has already been filled with 20 values. Write a program segment that will find the average of all the non-zero numbers in the array. (The average is the sum of the numbers, divided by the number of numbers. Note that you will have to count the number of non-zero entries in the array.) Declare any variables that you use.</w:t>
      </w:r>
    </w:p>
    <w:p w14:paraId="44A52887" w14:textId="77777777" w:rsidR="0052329A" w:rsidRDefault="0052329A" w:rsidP="0052329A">
      <w:pPr>
        <w:numPr>
          <w:ilvl w:val="0"/>
          <w:numId w:val="41"/>
        </w:numPr>
        <w:spacing w:after="0" w:line="240" w:lineRule="auto"/>
        <w:jc w:val="both"/>
        <w:rPr>
          <w:rFonts w:ascii="Book Antiqua" w:hAnsi="Book Antiqua"/>
        </w:rPr>
      </w:pPr>
      <w:r w:rsidRPr="008B68AD">
        <w:rPr>
          <w:rFonts w:ascii="Book Antiqua" w:hAnsi="Book Antiqua"/>
        </w:rPr>
        <w:t>Suppose that a class, Employee, is defined as follows:</w:t>
      </w:r>
    </w:p>
    <w:p w14:paraId="0F108A15" w14:textId="77777777" w:rsidR="0052329A" w:rsidRPr="008B68AD" w:rsidRDefault="0052329A" w:rsidP="0052329A">
      <w:pPr>
        <w:ind w:left="360"/>
        <w:jc w:val="both"/>
        <w:rPr>
          <w:rFonts w:ascii="Book Antiqua" w:hAnsi="Book Antiqua"/>
        </w:rPr>
      </w:pPr>
    </w:p>
    <w:p w14:paraId="088DF33E" w14:textId="77777777" w:rsidR="0052329A" w:rsidRPr="008B68AD" w:rsidRDefault="0052329A" w:rsidP="0052329A">
      <w:pPr>
        <w:ind w:left="720"/>
        <w:rPr>
          <w:rFonts w:ascii="Lucida Console" w:hAnsi="Lucida Console"/>
        </w:rPr>
      </w:pPr>
      <w:r w:rsidRPr="008B68AD">
        <w:rPr>
          <w:rFonts w:ascii="Lucida Console" w:hAnsi="Lucida Console"/>
        </w:rPr>
        <w:t>class Employee {</w:t>
      </w:r>
    </w:p>
    <w:p w14:paraId="48B93A0F" w14:textId="77777777" w:rsidR="0052329A" w:rsidRPr="008B68AD" w:rsidRDefault="0052329A" w:rsidP="0052329A">
      <w:pPr>
        <w:ind w:left="1440"/>
        <w:rPr>
          <w:rFonts w:ascii="Lucida Console" w:hAnsi="Lucida Console"/>
        </w:rPr>
      </w:pPr>
      <w:r w:rsidRPr="008B68AD">
        <w:rPr>
          <w:rFonts w:ascii="Lucida Console" w:hAnsi="Lucida Console"/>
        </w:rPr>
        <w:t>String lastName;</w:t>
      </w:r>
    </w:p>
    <w:p w14:paraId="04F5358F" w14:textId="77777777" w:rsidR="0052329A" w:rsidRPr="008B68AD" w:rsidRDefault="0052329A" w:rsidP="0052329A">
      <w:pPr>
        <w:ind w:left="1440"/>
        <w:rPr>
          <w:rFonts w:ascii="Lucida Console" w:hAnsi="Lucida Console"/>
        </w:rPr>
      </w:pPr>
      <w:r w:rsidRPr="008B68AD">
        <w:rPr>
          <w:rFonts w:ascii="Lucida Console" w:hAnsi="Lucida Console"/>
        </w:rPr>
        <w:t>String firstName;</w:t>
      </w:r>
    </w:p>
    <w:p w14:paraId="4E1455D6" w14:textId="77777777" w:rsidR="0052329A" w:rsidRPr="008B68AD" w:rsidRDefault="0052329A" w:rsidP="0052329A">
      <w:pPr>
        <w:ind w:left="1440"/>
        <w:rPr>
          <w:rFonts w:ascii="Lucida Console" w:hAnsi="Lucida Console"/>
        </w:rPr>
      </w:pPr>
      <w:r w:rsidRPr="008B68AD">
        <w:rPr>
          <w:rFonts w:ascii="Lucida Console" w:hAnsi="Lucida Console"/>
        </w:rPr>
        <w:t>double hourlyWage;</w:t>
      </w:r>
    </w:p>
    <w:p w14:paraId="7D2DD6FE" w14:textId="77777777" w:rsidR="0052329A" w:rsidRPr="008B68AD" w:rsidRDefault="0052329A" w:rsidP="0052329A">
      <w:pPr>
        <w:ind w:left="1440"/>
        <w:rPr>
          <w:rFonts w:ascii="Lucida Console" w:hAnsi="Lucida Console"/>
        </w:rPr>
      </w:pPr>
      <w:r w:rsidRPr="008B68AD">
        <w:rPr>
          <w:rFonts w:ascii="Lucida Console" w:hAnsi="Lucida Console"/>
        </w:rPr>
        <w:t>int yearsWithCompany;</w:t>
      </w:r>
    </w:p>
    <w:p w14:paraId="5B3AADBD" w14:textId="4CA3E7D1" w:rsidR="0052329A" w:rsidRPr="008B68AD" w:rsidRDefault="0052329A" w:rsidP="0052329A">
      <w:pPr>
        <w:ind w:left="720"/>
        <w:rPr>
          <w:rFonts w:ascii="Lucida Console" w:hAnsi="Lucida Console"/>
        </w:rPr>
      </w:pPr>
      <w:r w:rsidRPr="008B68AD">
        <w:rPr>
          <w:rFonts w:ascii="Lucida Console" w:hAnsi="Lucida Console"/>
        </w:rPr>
        <w:t>}</w:t>
      </w:r>
    </w:p>
    <w:p w14:paraId="75280E90" w14:textId="77777777" w:rsidR="0052329A" w:rsidRDefault="0052329A" w:rsidP="0052329A">
      <w:pPr>
        <w:ind w:left="360"/>
        <w:jc w:val="both"/>
        <w:rPr>
          <w:rFonts w:ascii="Book Antiqua" w:hAnsi="Book Antiqua"/>
        </w:rPr>
      </w:pPr>
      <w:r w:rsidRPr="008B68AD">
        <w:rPr>
          <w:rFonts w:ascii="Book Antiqua" w:hAnsi="Book Antiqua"/>
        </w:rPr>
        <w:t>Suppose that data about 100 employees is already stored in an array:</w:t>
      </w:r>
    </w:p>
    <w:p w14:paraId="18186B39" w14:textId="77777777" w:rsidR="0052329A" w:rsidRDefault="0052329A" w:rsidP="0052329A">
      <w:pPr>
        <w:ind w:left="720"/>
        <w:jc w:val="both"/>
        <w:rPr>
          <w:rFonts w:ascii="Lucida Console" w:hAnsi="Lucida Console"/>
        </w:rPr>
      </w:pPr>
      <w:r w:rsidRPr="008B68AD">
        <w:rPr>
          <w:rFonts w:ascii="Lucida Console" w:hAnsi="Lucida Console"/>
        </w:rPr>
        <w:t>Employee[] employeeData = new Employee[100];</w:t>
      </w:r>
    </w:p>
    <w:p w14:paraId="7BD61F81" w14:textId="77777777" w:rsidR="0052329A" w:rsidRPr="008B68AD" w:rsidRDefault="0052329A" w:rsidP="0052329A">
      <w:pPr>
        <w:ind w:left="720"/>
        <w:jc w:val="both"/>
        <w:rPr>
          <w:rFonts w:ascii="Book Antiqua" w:hAnsi="Book Antiqua"/>
        </w:rPr>
      </w:pPr>
    </w:p>
    <w:p w14:paraId="7A44AAC3" w14:textId="2ED76947" w:rsidR="00C46659" w:rsidRPr="0052329A" w:rsidRDefault="0052329A" w:rsidP="0052329A">
      <w:pPr>
        <w:ind w:left="360"/>
        <w:jc w:val="both"/>
        <w:rPr>
          <w:rFonts w:ascii="Book Antiqua" w:hAnsi="Book Antiqua"/>
        </w:rPr>
      </w:pPr>
      <w:r w:rsidRPr="008B68AD">
        <w:rPr>
          <w:rFonts w:ascii="Book Antiqua" w:hAnsi="Book Antiqua"/>
        </w:rPr>
        <w:t>Write a code segment that will output the first name, last name, and hourly wage of each employee who has been with the company for 20 years or more</w:t>
      </w:r>
      <w:r>
        <w:rPr>
          <w:rFonts w:ascii="Book Antiqua" w:hAnsi="Book Antiqua"/>
        </w:rPr>
        <w:t>.</w:t>
      </w:r>
    </w:p>
    <w:sectPr w:rsidR="00C46659" w:rsidRPr="0052329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0B6A3" w14:textId="77777777" w:rsidR="00B76EB4" w:rsidRDefault="00B76EB4" w:rsidP="001B345E">
      <w:pPr>
        <w:spacing w:after="0" w:line="240" w:lineRule="auto"/>
      </w:pPr>
      <w:r>
        <w:separator/>
      </w:r>
    </w:p>
  </w:endnote>
  <w:endnote w:type="continuationSeparator" w:id="0">
    <w:p w14:paraId="1DCBC61F" w14:textId="77777777" w:rsidR="00B76EB4" w:rsidRDefault="00B76EB4" w:rsidP="001B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1449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2FD966" w14:textId="6B31C0C7" w:rsidR="0082126C" w:rsidRDefault="0082126C">
            <w:pPr>
              <w:pStyle w:val="Footer"/>
              <w:jc w:val="right"/>
            </w:pPr>
            <w:r w:rsidRPr="0082126C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5232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82126C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52329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821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85DAA8" w14:textId="77777777" w:rsidR="001B345E" w:rsidRPr="009D7CB5" w:rsidRDefault="001B345E" w:rsidP="009D7CB5">
    <w:pPr>
      <w:pStyle w:val="Foo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F2D35" w14:textId="77777777" w:rsidR="00B76EB4" w:rsidRDefault="00B76EB4" w:rsidP="001B345E">
      <w:pPr>
        <w:spacing w:after="0" w:line="240" w:lineRule="auto"/>
      </w:pPr>
      <w:r>
        <w:separator/>
      </w:r>
    </w:p>
  </w:footnote>
  <w:footnote w:type="continuationSeparator" w:id="0">
    <w:p w14:paraId="6DDF7A40" w14:textId="77777777" w:rsidR="00B76EB4" w:rsidRDefault="00B76EB4" w:rsidP="001B3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5107"/>
    <w:multiLevelType w:val="hybridMultilevel"/>
    <w:tmpl w:val="87BCC5D2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A673C"/>
    <w:multiLevelType w:val="hybridMultilevel"/>
    <w:tmpl w:val="5E8E0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7500"/>
    <w:multiLevelType w:val="hybridMultilevel"/>
    <w:tmpl w:val="F2AC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2480B"/>
    <w:multiLevelType w:val="hybridMultilevel"/>
    <w:tmpl w:val="3B8262B0"/>
    <w:lvl w:ilvl="0" w:tplc="61289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6698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81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7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3AE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A0C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70F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D03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060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1E42EB"/>
    <w:multiLevelType w:val="hybridMultilevel"/>
    <w:tmpl w:val="01125ED8"/>
    <w:lvl w:ilvl="0" w:tplc="67083B2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A380429"/>
    <w:multiLevelType w:val="hybridMultilevel"/>
    <w:tmpl w:val="29CCBBE8"/>
    <w:lvl w:ilvl="0" w:tplc="4222A0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DE7F5F"/>
    <w:multiLevelType w:val="hybridMultilevel"/>
    <w:tmpl w:val="5EDA68E4"/>
    <w:lvl w:ilvl="0" w:tplc="776A8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A8B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60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16F9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84E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062A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3813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EF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308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C8395C"/>
    <w:multiLevelType w:val="hybridMultilevel"/>
    <w:tmpl w:val="9C32B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7D6225"/>
    <w:multiLevelType w:val="hybridMultilevel"/>
    <w:tmpl w:val="DC7C2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5346AB"/>
    <w:multiLevelType w:val="hybridMultilevel"/>
    <w:tmpl w:val="93EC5352"/>
    <w:lvl w:ilvl="0" w:tplc="75A832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F0DC2"/>
    <w:multiLevelType w:val="hybridMultilevel"/>
    <w:tmpl w:val="21EA5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354E3"/>
    <w:multiLevelType w:val="hybridMultilevel"/>
    <w:tmpl w:val="A5E6D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92FEB"/>
    <w:multiLevelType w:val="hybridMultilevel"/>
    <w:tmpl w:val="08340DA0"/>
    <w:lvl w:ilvl="0" w:tplc="32BA78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86072"/>
    <w:multiLevelType w:val="hybridMultilevel"/>
    <w:tmpl w:val="7A4648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8B2851"/>
    <w:multiLevelType w:val="hybridMultilevel"/>
    <w:tmpl w:val="ED14B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E050A"/>
    <w:multiLevelType w:val="hybridMultilevel"/>
    <w:tmpl w:val="1BD63D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847A6"/>
    <w:multiLevelType w:val="hybridMultilevel"/>
    <w:tmpl w:val="1B56350E"/>
    <w:lvl w:ilvl="0" w:tplc="B44AEAB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76029DB"/>
    <w:multiLevelType w:val="hybridMultilevel"/>
    <w:tmpl w:val="C0B69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0388E"/>
    <w:multiLevelType w:val="hybridMultilevel"/>
    <w:tmpl w:val="B7FA6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106832"/>
    <w:multiLevelType w:val="hybridMultilevel"/>
    <w:tmpl w:val="1B56350E"/>
    <w:lvl w:ilvl="0" w:tplc="B44AEAB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8234BE"/>
    <w:multiLevelType w:val="hybridMultilevel"/>
    <w:tmpl w:val="2AE0563A"/>
    <w:lvl w:ilvl="0" w:tplc="51A0EE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CB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381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3AF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0E8F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DCD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CF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B48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B8A6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3D50B6D"/>
    <w:multiLevelType w:val="hybridMultilevel"/>
    <w:tmpl w:val="034E2092"/>
    <w:lvl w:ilvl="0" w:tplc="E4042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58B9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8AB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0EF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E21F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85E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5EA2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A042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4C68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E20169"/>
    <w:multiLevelType w:val="hybridMultilevel"/>
    <w:tmpl w:val="7A4648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3C2FA3"/>
    <w:multiLevelType w:val="multilevel"/>
    <w:tmpl w:val="02A4C5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4909346B"/>
    <w:multiLevelType w:val="hybridMultilevel"/>
    <w:tmpl w:val="389E9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B26A81"/>
    <w:multiLevelType w:val="hybridMultilevel"/>
    <w:tmpl w:val="C90A1090"/>
    <w:lvl w:ilvl="0" w:tplc="736EE23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C514A1"/>
    <w:multiLevelType w:val="hybridMultilevel"/>
    <w:tmpl w:val="48D440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A94123"/>
    <w:multiLevelType w:val="hybridMultilevel"/>
    <w:tmpl w:val="1AB61F6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AF7012B"/>
    <w:multiLevelType w:val="hybridMultilevel"/>
    <w:tmpl w:val="101C7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DC1B95"/>
    <w:multiLevelType w:val="hybridMultilevel"/>
    <w:tmpl w:val="C7A21F5E"/>
    <w:lvl w:ilvl="0" w:tplc="75A8329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F405359"/>
    <w:multiLevelType w:val="hybridMultilevel"/>
    <w:tmpl w:val="99109D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FE1953"/>
    <w:multiLevelType w:val="hybridMultilevel"/>
    <w:tmpl w:val="50FEA182"/>
    <w:lvl w:ilvl="0" w:tplc="988C9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E4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6878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F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FC7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A21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42D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50E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D809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A9C20A9"/>
    <w:multiLevelType w:val="hybridMultilevel"/>
    <w:tmpl w:val="42481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BC35813"/>
    <w:multiLevelType w:val="hybridMultilevel"/>
    <w:tmpl w:val="652E00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476F3D"/>
    <w:multiLevelType w:val="hybridMultilevel"/>
    <w:tmpl w:val="F028E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97F9A"/>
    <w:multiLevelType w:val="hybridMultilevel"/>
    <w:tmpl w:val="30A0F79E"/>
    <w:lvl w:ilvl="0" w:tplc="EBA246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38E5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A62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E2D9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E61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E0FE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189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BC7A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D66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6643949"/>
    <w:multiLevelType w:val="multilevel"/>
    <w:tmpl w:val="86B43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368"/>
        </w:tabs>
        <w:ind w:left="136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64"/>
        </w:tabs>
        <w:ind w:left="26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72"/>
        </w:tabs>
        <w:ind w:left="36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28"/>
        </w:tabs>
        <w:ind w:left="53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76"/>
        </w:tabs>
        <w:ind w:left="59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84"/>
        </w:tabs>
        <w:ind w:left="6984" w:hanging="1800"/>
      </w:pPr>
      <w:rPr>
        <w:rFonts w:hint="default"/>
      </w:rPr>
    </w:lvl>
  </w:abstractNum>
  <w:abstractNum w:abstractNumId="37" w15:restartNumberingAfterBreak="0">
    <w:nsid w:val="76D348D7"/>
    <w:multiLevelType w:val="hybridMultilevel"/>
    <w:tmpl w:val="593CC3A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46112F"/>
    <w:multiLevelType w:val="hybridMultilevel"/>
    <w:tmpl w:val="E6FE6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0A7247"/>
    <w:multiLevelType w:val="hybridMultilevel"/>
    <w:tmpl w:val="5C9EAB1E"/>
    <w:lvl w:ilvl="0" w:tplc="32BA78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01884"/>
    <w:multiLevelType w:val="hybridMultilevel"/>
    <w:tmpl w:val="495E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281383">
    <w:abstractNumId w:val="14"/>
  </w:num>
  <w:num w:numId="2" w16cid:durableId="772554842">
    <w:abstractNumId w:val="30"/>
  </w:num>
  <w:num w:numId="3" w16cid:durableId="954795089">
    <w:abstractNumId w:val="40"/>
  </w:num>
  <w:num w:numId="4" w16cid:durableId="1905753509">
    <w:abstractNumId w:val="9"/>
  </w:num>
  <w:num w:numId="5" w16cid:durableId="385225756">
    <w:abstractNumId w:val="10"/>
  </w:num>
  <w:num w:numId="6" w16cid:durableId="218247117">
    <w:abstractNumId w:val="2"/>
  </w:num>
  <w:num w:numId="7" w16cid:durableId="485629613">
    <w:abstractNumId w:val="0"/>
  </w:num>
  <w:num w:numId="8" w16cid:durableId="1117333836">
    <w:abstractNumId w:val="29"/>
  </w:num>
  <w:num w:numId="9" w16cid:durableId="582304188">
    <w:abstractNumId w:val="22"/>
  </w:num>
  <w:num w:numId="10" w16cid:durableId="1874222519">
    <w:abstractNumId w:val="27"/>
  </w:num>
  <w:num w:numId="11" w16cid:durableId="1779636429">
    <w:abstractNumId w:val="15"/>
  </w:num>
  <w:num w:numId="12" w16cid:durableId="1067725509">
    <w:abstractNumId w:val="13"/>
  </w:num>
  <w:num w:numId="13" w16cid:durableId="1646085014">
    <w:abstractNumId w:val="24"/>
  </w:num>
  <w:num w:numId="14" w16cid:durableId="404110318">
    <w:abstractNumId w:val="28"/>
  </w:num>
  <w:num w:numId="15" w16cid:durableId="1671520192">
    <w:abstractNumId w:val="34"/>
  </w:num>
  <w:num w:numId="16" w16cid:durableId="1224172232">
    <w:abstractNumId w:val="32"/>
  </w:num>
  <w:num w:numId="17" w16cid:durableId="474298040">
    <w:abstractNumId w:val="39"/>
  </w:num>
  <w:num w:numId="18" w16cid:durableId="1531262889">
    <w:abstractNumId w:val="3"/>
  </w:num>
  <w:num w:numId="19" w16cid:durableId="2121215572">
    <w:abstractNumId w:val="7"/>
  </w:num>
  <w:num w:numId="20" w16cid:durableId="821310685">
    <w:abstractNumId w:val="37"/>
  </w:num>
  <w:num w:numId="21" w16cid:durableId="1989627272">
    <w:abstractNumId w:val="33"/>
  </w:num>
  <w:num w:numId="22" w16cid:durableId="508908776">
    <w:abstractNumId w:val="26"/>
  </w:num>
  <w:num w:numId="23" w16cid:durableId="1140227990">
    <w:abstractNumId w:val="16"/>
  </w:num>
  <w:num w:numId="24" w16cid:durableId="1860704616">
    <w:abstractNumId w:val="19"/>
  </w:num>
  <w:num w:numId="25" w16cid:durableId="787360689">
    <w:abstractNumId w:val="17"/>
  </w:num>
  <w:num w:numId="26" w16cid:durableId="170489635">
    <w:abstractNumId w:val="18"/>
  </w:num>
  <w:num w:numId="27" w16cid:durableId="1780029591">
    <w:abstractNumId w:val="6"/>
  </w:num>
  <w:num w:numId="28" w16cid:durableId="432359616">
    <w:abstractNumId w:val="8"/>
  </w:num>
  <w:num w:numId="29" w16cid:durableId="357125990">
    <w:abstractNumId w:val="20"/>
  </w:num>
  <w:num w:numId="30" w16cid:durableId="603416786">
    <w:abstractNumId w:val="35"/>
  </w:num>
  <w:num w:numId="31" w16cid:durableId="629288346">
    <w:abstractNumId w:val="12"/>
  </w:num>
  <w:num w:numId="32" w16cid:durableId="795105382">
    <w:abstractNumId w:val="38"/>
  </w:num>
  <w:num w:numId="33" w16cid:durableId="20519018">
    <w:abstractNumId w:val="31"/>
  </w:num>
  <w:num w:numId="34" w16cid:durableId="1525090086">
    <w:abstractNumId w:val="11"/>
  </w:num>
  <w:num w:numId="35" w16cid:durableId="552160798">
    <w:abstractNumId w:val="21"/>
    <w:lvlOverride w:ilvl="0">
      <w:lvl w:ilvl="0" w:tplc="E4042DD2">
        <w:numFmt w:val="lowerLetter"/>
        <w:lvlText w:val="%1."/>
        <w:lvlJc w:val="left"/>
        <w:pPr>
          <w:ind w:left="360" w:hanging="360"/>
        </w:pPr>
      </w:lvl>
    </w:lvlOverride>
    <w:lvlOverride w:ilvl="1">
      <w:lvl w:ilvl="1" w:tplc="5858B952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plc="2B8AB86E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plc="E80EFC8C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plc="13E21F3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plc="61185E0A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plc="065EA2D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plc="60A04276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plc="334C68E4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6" w16cid:durableId="1748574418">
    <w:abstractNumId w:val="23"/>
  </w:num>
  <w:num w:numId="37" w16cid:durableId="261039834">
    <w:abstractNumId w:val="36"/>
  </w:num>
  <w:num w:numId="38" w16cid:durableId="1635598737">
    <w:abstractNumId w:val="25"/>
  </w:num>
  <w:num w:numId="39" w16cid:durableId="763301816">
    <w:abstractNumId w:val="5"/>
  </w:num>
  <w:num w:numId="40" w16cid:durableId="2118911428">
    <w:abstractNumId w:val="1"/>
  </w:num>
  <w:num w:numId="41" w16cid:durableId="1903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518"/>
    <w:rsid w:val="00000C40"/>
    <w:rsid w:val="000161A4"/>
    <w:rsid w:val="000165AF"/>
    <w:rsid w:val="00020E2B"/>
    <w:rsid w:val="00033C16"/>
    <w:rsid w:val="00054717"/>
    <w:rsid w:val="00063290"/>
    <w:rsid w:val="000A0F44"/>
    <w:rsid w:val="000A52A6"/>
    <w:rsid w:val="000E0A9D"/>
    <w:rsid w:val="000E1D07"/>
    <w:rsid w:val="00101FF8"/>
    <w:rsid w:val="001101EB"/>
    <w:rsid w:val="001241D4"/>
    <w:rsid w:val="00132869"/>
    <w:rsid w:val="001400E3"/>
    <w:rsid w:val="00175A6C"/>
    <w:rsid w:val="00175F4E"/>
    <w:rsid w:val="0018659D"/>
    <w:rsid w:val="00187FDA"/>
    <w:rsid w:val="00191292"/>
    <w:rsid w:val="00193307"/>
    <w:rsid w:val="001B345E"/>
    <w:rsid w:val="002145BF"/>
    <w:rsid w:val="00227849"/>
    <w:rsid w:val="002520AF"/>
    <w:rsid w:val="002821FE"/>
    <w:rsid w:val="00291DF2"/>
    <w:rsid w:val="002A6820"/>
    <w:rsid w:val="0030609E"/>
    <w:rsid w:val="003270FC"/>
    <w:rsid w:val="00331334"/>
    <w:rsid w:val="00332983"/>
    <w:rsid w:val="003329D3"/>
    <w:rsid w:val="00382B22"/>
    <w:rsid w:val="00382BD9"/>
    <w:rsid w:val="003B41B6"/>
    <w:rsid w:val="004036F1"/>
    <w:rsid w:val="00405916"/>
    <w:rsid w:val="0040673F"/>
    <w:rsid w:val="00411EB9"/>
    <w:rsid w:val="004431F8"/>
    <w:rsid w:val="00455E25"/>
    <w:rsid w:val="004657CF"/>
    <w:rsid w:val="004831B1"/>
    <w:rsid w:val="0049526B"/>
    <w:rsid w:val="004F586E"/>
    <w:rsid w:val="004F6B5D"/>
    <w:rsid w:val="0052329A"/>
    <w:rsid w:val="00553229"/>
    <w:rsid w:val="00582A55"/>
    <w:rsid w:val="00594E68"/>
    <w:rsid w:val="005B404C"/>
    <w:rsid w:val="005C3CF6"/>
    <w:rsid w:val="006037CF"/>
    <w:rsid w:val="0060666E"/>
    <w:rsid w:val="00612219"/>
    <w:rsid w:val="00625874"/>
    <w:rsid w:val="006271EF"/>
    <w:rsid w:val="00662EC2"/>
    <w:rsid w:val="00665800"/>
    <w:rsid w:val="006710AD"/>
    <w:rsid w:val="00697DD6"/>
    <w:rsid w:val="006B5344"/>
    <w:rsid w:val="006C371D"/>
    <w:rsid w:val="006E70C5"/>
    <w:rsid w:val="007030E1"/>
    <w:rsid w:val="007A69B4"/>
    <w:rsid w:val="007B5256"/>
    <w:rsid w:val="007F2208"/>
    <w:rsid w:val="007F38AA"/>
    <w:rsid w:val="00807724"/>
    <w:rsid w:val="0082126C"/>
    <w:rsid w:val="008237E2"/>
    <w:rsid w:val="008540DB"/>
    <w:rsid w:val="00854FA1"/>
    <w:rsid w:val="00873503"/>
    <w:rsid w:val="00892769"/>
    <w:rsid w:val="008A6832"/>
    <w:rsid w:val="008D4078"/>
    <w:rsid w:val="008D51BB"/>
    <w:rsid w:val="008F2CC8"/>
    <w:rsid w:val="0094655D"/>
    <w:rsid w:val="00990C0D"/>
    <w:rsid w:val="00992169"/>
    <w:rsid w:val="009B1820"/>
    <w:rsid w:val="009B6AC5"/>
    <w:rsid w:val="009D1D35"/>
    <w:rsid w:val="009D7CB5"/>
    <w:rsid w:val="009F46DC"/>
    <w:rsid w:val="009F7634"/>
    <w:rsid w:val="00A22AF8"/>
    <w:rsid w:val="00A26EBE"/>
    <w:rsid w:val="00A456BC"/>
    <w:rsid w:val="00A97356"/>
    <w:rsid w:val="00AA066C"/>
    <w:rsid w:val="00AA0D5E"/>
    <w:rsid w:val="00AA75F8"/>
    <w:rsid w:val="00AD337A"/>
    <w:rsid w:val="00AD6759"/>
    <w:rsid w:val="00AE6F01"/>
    <w:rsid w:val="00AF5057"/>
    <w:rsid w:val="00B10898"/>
    <w:rsid w:val="00B130CC"/>
    <w:rsid w:val="00B13C71"/>
    <w:rsid w:val="00B172DD"/>
    <w:rsid w:val="00B20FF8"/>
    <w:rsid w:val="00B44505"/>
    <w:rsid w:val="00B5783B"/>
    <w:rsid w:val="00B7060D"/>
    <w:rsid w:val="00B76EB4"/>
    <w:rsid w:val="00BA4CD7"/>
    <w:rsid w:val="00BD1A92"/>
    <w:rsid w:val="00BD51FA"/>
    <w:rsid w:val="00C10A87"/>
    <w:rsid w:val="00C11E0B"/>
    <w:rsid w:val="00C2492C"/>
    <w:rsid w:val="00C46659"/>
    <w:rsid w:val="00C47009"/>
    <w:rsid w:val="00C74B49"/>
    <w:rsid w:val="00C947F1"/>
    <w:rsid w:val="00CE3357"/>
    <w:rsid w:val="00CF4383"/>
    <w:rsid w:val="00D01480"/>
    <w:rsid w:val="00D1194B"/>
    <w:rsid w:val="00D21779"/>
    <w:rsid w:val="00D36976"/>
    <w:rsid w:val="00D53986"/>
    <w:rsid w:val="00D70953"/>
    <w:rsid w:val="00DC7FF7"/>
    <w:rsid w:val="00E16366"/>
    <w:rsid w:val="00E41FBD"/>
    <w:rsid w:val="00E63518"/>
    <w:rsid w:val="00E70D31"/>
    <w:rsid w:val="00EB0D33"/>
    <w:rsid w:val="00ED3A19"/>
    <w:rsid w:val="00EF679A"/>
    <w:rsid w:val="00F06659"/>
    <w:rsid w:val="00F56C69"/>
    <w:rsid w:val="00F76945"/>
    <w:rsid w:val="00F92799"/>
    <w:rsid w:val="00F941A1"/>
    <w:rsid w:val="00FB709D"/>
    <w:rsid w:val="00FD2535"/>
    <w:rsid w:val="00FF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66508"/>
  <w15:docId w15:val="{69A35138-0C0F-412B-8F06-7BDE6923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5E"/>
  </w:style>
  <w:style w:type="paragraph" w:styleId="Footer">
    <w:name w:val="footer"/>
    <w:basedOn w:val="Normal"/>
    <w:link w:val="FooterChar"/>
    <w:uiPriority w:val="99"/>
    <w:unhideWhenUsed/>
    <w:rsid w:val="001B3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5E"/>
  </w:style>
  <w:style w:type="character" w:styleId="CommentReference">
    <w:name w:val="annotation reference"/>
    <w:basedOn w:val="DefaultParagraphFont"/>
    <w:uiPriority w:val="99"/>
    <w:semiHidden/>
    <w:unhideWhenUsed/>
    <w:rsid w:val="00E635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5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5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5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5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1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73503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06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table" w:styleId="TableGrid">
    <w:name w:val="Table Grid"/>
    <w:basedOn w:val="TableNormal"/>
    <w:uiPriority w:val="39"/>
    <w:rsid w:val="00AF5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27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94E6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237E2"/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paragraph" w:styleId="HTMLPreformatted">
    <w:name w:val="HTML Preformatted"/>
    <w:basedOn w:val="Normal"/>
    <w:link w:val="HTMLPreformattedChar"/>
    <w:semiHidden/>
    <w:rsid w:val="00D01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01480"/>
    <w:rPr>
      <w:rFonts w:ascii="Courier New" w:eastAsia="Courier New" w:hAnsi="Courier New" w:cs="Courier New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D01480"/>
    <w:pPr>
      <w:spacing w:after="0" w:line="240" w:lineRule="auto"/>
      <w:ind w:left="720" w:hanging="720"/>
    </w:pPr>
    <w:rPr>
      <w:rFonts w:ascii="Tahoma" w:eastAsia="Times New Roman" w:hAnsi="Tahoma" w:cs="Tahoma"/>
      <w:color w:val="3366CC"/>
      <w:sz w:val="28"/>
      <w:szCs w:val="40"/>
    </w:rPr>
  </w:style>
  <w:style w:type="character" w:customStyle="1" w:styleId="BodyTextIndentChar">
    <w:name w:val="Body Text Indent Char"/>
    <w:basedOn w:val="DefaultParagraphFont"/>
    <w:link w:val="BodyTextIndent"/>
    <w:semiHidden/>
    <w:rsid w:val="00D01480"/>
    <w:rPr>
      <w:rFonts w:ascii="Tahoma" w:eastAsia="Times New Roman" w:hAnsi="Tahoma" w:cs="Tahoma"/>
      <w:color w:val="3366CC"/>
      <w:sz w:val="28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2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3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55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23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36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8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366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28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50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11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5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04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34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00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708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2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8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556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CAQCMeeting12\Tutorial%20Template%20Year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Tutorial Template Year 3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nipunika</dc:creator>
  <cp:lastModifiedBy>Vibhavi Artigala</cp:lastModifiedBy>
  <cp:revision>2</cp:revision>
  <cp:lastPrinted>2019-09-15T05:09:00Z</cp:lastPrinted>
  <dcterms:created xsi:type="dcterms:W3CDTF">2023-11-15T05:37:00Z</dcterms:created>
  <dcterms:modified xsi:type="dcterms:W3CDTF">2023-11-15T05:37:00Z</dcterms:modified>
</cp:coreProperties>
</file>